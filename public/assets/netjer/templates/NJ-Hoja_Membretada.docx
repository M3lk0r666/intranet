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40EE2" w14:textId="4E88B6DF" w:rsidR="009A4268" w:rsidRPr="00477834" w:rsidRDefault="009A4268" w:rsidP="00E96351">
      <w:pPr>
        <w:rPr>
          <w:rFonts w:ascii="Arial" w:hAnsi="Arial" w:cs="Arial"/>
          <w:lang w:val="es-MX"/>
        </w:rPr>
      </w:pPr>
    </w:p>
    <w:p w14:paraId="3C082883" w14:textId="34C3D29C" w:rsidR="00477834" w:rsidRPr="00477834" w:rsidRDefault="00477834" w:rsidP="00477834">
      <w:pPr>
        <w:ind w:left="1440" w:firstLine="720"/>
        <w:jc w:val="right"/>
        <w:rPr>
          <w:rFonts w:ascii="Arial" w:hAnsi="Arial" w:cs="Arial"/>
          <w:lang w:val="es-MX"/>
        </w:rPr>
      </w:pPr>
      <w:r w:rsidRPr="00477834">
        <w:rPr>
          <w:rFonts w:ascii="Arial" w:hAnsi="Arial" w:cs="Arial"/>
          <w:lang w:val="es-MX"/>
        </w:rPr>
        <w:t xml:space="preserve">A __ </w:t>
      </w:r>
      <w:proofErr w:type="spellStart"/>
      <w:r w:rsidRPr="00477834">
        <w:rPr>
          <w:rFonts w:ascii="Arial" w:hAnsi="Arial" w:cs="Arial"/>
          <w:lang w:val="es-MX"/>
        </w:rPr>
        <w:t>de</w:t>
      </w:r>
      <w:proofErr w:type="spellEnd"/>
      <w:r w:rsidRPr="00477834">
        <w:rPr>
          <w:rFonts w:ascii="Arial" w:hAnsi="Arial" w:cs="Arial"/>
          <w:lang w:val="es-MX"/>
        </w:rPr>
        <w:t xml:space="preserve"> ________ </w:t>
      </w:r>
      <w:proofErr w:type="spellStart"/>
      <w:r w:rsidRPr="00477834">
        <w:rPr>
          <w:rFonts w:ascii="Arial" w:hAnsi="Arial" w:cs="Arial"/>
          <w:lang w:val="es-MX"/>
        </w:rPr>
        <w:t>de</w:t>
      </w:r>
      <w:proofErr w:type="spellEnd"/>
      <w:r w:rsidRPr="00477834">
        <w:rPr>
          <w:rFonts w:ascii="Arial" w:hAnsi="Arial" w:cs="Arial"/>
          <w:lang w:val="es-MX"/>
        </w:rPr>
        <w:t xml:space="preserve"> 202_</w:t>
      </w:r>
    </w:p>
    <w:p w14:paraId="2DE13A60" w14:textId="77777777" w:rsidR="00477834" w:rsidRPr="00477834" w:rsidRDefault="00477834" w:rsidP="00477834">
      <w:pPr>
        <w:ind w:left="6480" w:firstLine="720"/>
        <w:jc w:val="right"/>
        <w:rPr>
          <w:rFonts w:ascii="Arial" w:hAnsi="Arial" w:cs="Arial"/>
          <w:lang w:val="es-MX"/>
        </w:rPr>
      </w:pPr>
    </w:p>
    <w:p w14:paraId="10F4274C" w14:textId="77777777" w:rsidR="00477834" w:rsidRPr="00477834" w:rsidRDefault="00477834" w:rsidP="00477834">
      <w:pPr>
        <w:rPr>
          <w:rFonts w:ascii="Arial" w:hAnsi="Arial" w:cs="Arial"/>
          <w:lang w:val="es-MX"/>
        </w:rPr>
      </w:pPr>
    </w:p>
    <w:p w14:paraId="3085BCD2" w14:textId="7AAFCC98" w:rsidR="00477834" w:rsidRPr="00477834" w:rsidRDefault="00477834" w:rsidP="00477834">
      <w:pPr>
        <w:rPr>
          <w:rFonts w:ascii="Arial" w:hAnsi="Arial" w:cs="Arial"/>
          <w:lang w:val="es-MX"/>
        </w:rPr>
      </w:pPr>
      <w:r w:rsidRPr="00477834">
        <w:rPr>
          <w:rFonts w:ascii="Arial" w:hAnsi="Arial" w:cs="Arial"/>
          <w:lang w:val="es-MX"/>
        </w:rPr>
        <w:t>A quien corresponda (Texto provisional)</w:t>
      </w:r>
    </w:p>
    <w:sectPr w:rsidR="00477834" w:rsidRPr="00477834" w:rsidSect="00AC75A7">
      <w:headerReference w:type="default" r:id="rId7"/>
      <w:footerReference w:type="default" r:id="rId8"/>
      <w:pgSz w:w="12240" w:h="15840"/>
      <w:pgMar w:top="1440" w:right="1440" w:bottom="1440" w:left="1152" w:header="72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E78D64" w14:textId="77777777" w:rsidR="000C40CF" w:rsidRDefault="000C40CF">
      <w:r>
        <w:separator/>
      </w:r>
    </w:p>
  </w:endnote>
  <w:endnote w:type="continuationSeparator" w:id="0">
    <w:p w14:paraId="2FC719BB" w14:textId="77777777" w:rsidR="000C40CF" w:rsidRDefault="000C4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772CD" w14:textId="59FD593E" w:rsidR="008F166E" w:rsidRPr="00E93D3A" w:rsidRDefault="00E93D3A" w:rsidP="00AC75A7">
    <w:pPr>
      <w:pStyle w:val="Piedepgina"/>
      <w:jc w:val="center"/>
      <w:rPr>
        <w:rFonts w:ascii="Arial" w:hAnsi="Arial" w:cs="Arial"/>
        <w:sz w:val="16"/>
        <w:szCs w:val="16"/>
        <w:lang w:val="es-ES"/>
      </w:rPr>
    </w:pPr>
    <w:r w:rsidRPr="00E93D3A">
      <w:rPr>
        <w:rFonts w:ascii="Arial" w:hAnsi="Arial" w:cs="Arial"/>
        <w:sz w:val="16"/>
        <w:szCs w:val="16"/>
        <w:lang w:val="es-MX"/>
      </w:rPr>
      <w:t>Colonia Tacubaya, Miguel Hidalgo, 11870. CDMX. Tel.: 55 1054-1184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DD6EDE" w14:textId="77777777" w:rsidR="000C40CF" w:rsidRDefault="000C40CF">
      <w:r>
        <w:separator/>
      </w:r>
    </w:p>
  </w:footnote>
  <w:footnote w:type="continuationSeparator" w:id="0">
    <w:p w14:paraId="24962C6E" w14:textId="77777777" w:rsidR="000C40CF" w:rsidRDefault="000C40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416DE" w14:textId="4ED0F871" w:rsidR="008F166E" w:rsidRDefault="00E93D3A" w:rsidP="00AC75A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2EEB4FE" wp14:editId="500A6D4B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767010" cy="10053320"/>
          <wp:effectExtent l="0" t="0" r="5715" b="5080"/>
          <wp:wrapNone/>
          <wp:docPr id="5908364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836475" name="Imagen 5908364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010" cy="10053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EC2DC6D" wp14:editId="3EFEAF41">
          <wp:extent cx="1783080" cy="666437"/>
          <wp:effectExtent l="0" t="0" r="7620" b="0"/>
          <wp:docPr id="191961644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9616443" name="Imagen 191961644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4449" cy="6744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E0A29"/>
    <w:multiLevelType w:val="hybridMultilevel"/>
    <w:tmpl w:val="C37CF6EC"/>
    <w:lvl w:ilvl="0" w:tplc="2C34127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7506C"/>
    <w:multiLevelType w:val="singleLevel"/>
    <w:tmpl w:val="B04613D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90386388">
    <w:abstractNumId w:val="1"/>
  </w:num>
  <w:num w:numId="2" w16cid:durableId="111686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3A"/>
    <w:rsid w:val="000109FB"/>
    <w:rsid w:val="000150D6"/>
    <w:rsid w:val="00020412"/>
    <w:rsid w:val="00035233"/>
    <w:rsid w:val="0003663D"/>
    <w:rsid w:val="00044269"/>
    <w:rsid w:val="000466E0"/>
    <w:rsid w:val="00060A4F"/>
    <w:rsid w:val="00064900"/>
    <w:rsid w:val="0008332E"/>
    <w:rsid w:val="0008722B"/>
    <w:rsid w:val="00087833"/>
    <w:rsid w:val="00095D62"/>
    <w:rsid w:val="000B2196"/>
    <w:rsid w:val="000C2A87"/>
    <w:rsid w:val="000C363D"/>
    <w:rsid w:val="000C40CF"/>
    <w:rsid w:val="000C4852"/>
    <w:rsid w:val="000D304E"/>
    <w:rsid w:val="000E51D4"/>
    <w:rsid w:val="000F5926"/>
    <w:rsid w:val="00110FED"/>
    <w:rsid w:val="001173C3"/>
    <w:rsid w:val="00120BCD"/>
    <w:rsid w:val="00132C2E"/>
    <w:rsid w:val="00136054"/>
    <w:rsid w:val="0014244F"/>
    <w:rsid w:val="00163DAF"/>
    <w:rsid w:val="001744AD"/>
    <w:rsid w:val="00176AF2"/>
    <w:rsid w:val="00176E52"/>
    <w:rsid w:val="00184DF2"/>
    <w:rsid w:val="00193831"/>
    <w:rsid w:val="001942DE"/>
    <w:rsid w:val="001A3629"/>
    <w:rsid w:val="001A61B6"/>
    <w:rsid w:val="001B4FEB"/>
    <w:rsid w:val="001C6CBA"/>
    <w:rsid w:val="001C6EB8"/>
    <w:rsid w:val="001D1593"/>
    <w:rsid w:val="001D3BB8"/>
    <w:rsid w:val="001D7D06"/>
    <w:rsid w:val="001E3166"/>
    <w:rsid w:val="001E5914"/>
    <w:rsid w:val="001F54AE"/>
    <w:rsid w:val="00202679"/>
    <w:rsid w:val="00204A55"/>
    <w:rsid w:val="00220F15"/>
    <w:rsid w:val="00225EED"/>
    <w:rsid w:val="00245073"/>
    <w:rsid w:val="00273E50"/>
    <w:rsid w:val="00274A19"/>
    <w:rsid w:val="002917BF"/>
    <w:rsid w:val="002A3928"/>
    <w:rsid w:val="002B20E7"/>
    <w:rsid w:val="002C56EE"/>
    <w:rsid w:val="002D28B7"/>
    <w:rsid w:val="002E258D"/>
    <w:rsid w:val="002E61DA"/>
    <w:rsid w:val="002E7444"/>
    <w:rsid w:val="002E7786"/>
    <w:rsid w:val="0030381F"/>
    <w:rsid w:val="00307698"/>
    <w:rsid w:val="00317111"/>
    <w:rsid w:val="003200C3"/>
    <w:rsid w:val="00321E59"/>
    <w:rsid w:val="00333819"/>
    <w:rsid w:val="003411D2"/>
    <w:rsid w:val="00351999"/>
    <w:rsid w:val="00354DD9"/>
    <w:rsid w:val="00371FB5"/>
    <w:rsid w:val="003737B8"/>
    <w:rsid w:val="00395499"/>
    <w:rsid w:val="003A3C5C"/>
    <w:rsid w:val="003B17A4"/>
    <w:rsid w:val="003D29CE"/>
    <w:rsid w:val="003E046B"/>
    <w:rsid w:val="003E08E0"/>
    <w:rsid w:val="003E2E2C"/>
    <w:rsid w:val="003F37CD"/>
    <w:rsid w:val="00401531"/>
    <w:rsid w:val="00404F4F"/>
    <w:rsid w:val="0041296F"/>
    <w:rsid w:val="0042316C"/>
    <w:rsid w:val="004300ED"/>
    <w:rsid w:val="00430548"/>
    <w:rsid w:val="00433F47"/>
    <w:rsid w:val="00453220"/>
    <w:rsid w:val="00466475"/>
    <w:rsid w:val="00477834"/>
    <w:rsid w:val="00481BFF"/>
    <w:rsid w:val="00483020"/>
    <w:rsid w:val="004850F8"/>
    <w:rsid w:val="00490654"/>
    <w:rsid w:val="004A01F0"/>
    <w:rsid w:val="004A4E3D"/>
    <w:rsid w:val="004C1C7F"/>
    <w:rsid w:val="004D64FE"/>
    <w:rsid w:val="004E4D71"/>
    <w:rsid w:val="004F15E8"/>
    <w:rsid w:val="004F4B84"/>
    <w:rsid w:val="005005E8"/>
    <w:rsid w:val="005309C2"/>
    <w:rsid w:val="00530CDA"/>
    <w:rsid w:val="0053118D"/>
    <w:rsid w:val="00536299"/>
    <w:rsid w:val="00547A5B"/>
    <w:rsid w:val="00576264"/>
    <w:rsid w:val="0058092B"/>
    <w:rsid w:val="00582CCD"/>
    <w:rsid w:val="00587E1E"/>
    <w:rsid w:val="00596020"/>
    <w:rsid w:val="00597D18"/>
    <w:rsid w:val="005A2207"/>
    <w:rsid w:val="005A6C24"/>
    <w:rsid w:val="005B3B04"/>
    <w:rsid w:val="005B4810"/>
    <w:rsid w:val="005B4FF3"/>
    <w:rsid w:val="005D10CA"/>
    <w:rsid w:val="005D4FE0"/>
    <w:rsid w:val="005D7B4F"/>
    <w:rsid w:val="005E1B91"/>
    <w:rsid w:val="005F5BBC"/>
    <w:rsid w:val="00605090"/>
    <w:rsid w:val="00613DF8"/>
    <w:rsid w:val="0062682F"/>
    <w:rsid w:val="006324F5"/>
    <w:rsid w:val="0063708E"/>
    <w:rsid w:val="00641658"/>
    <w:rsid w:val="00646D37"/>
    <w:rsid w:val="0065184F"/>
    <w:rsid w:val="00684FC0"/>
    <w:rsid w:val="006868DB"/>
    <w:rsid w:val="006A54DE"/>
    <w:rsid w:val="006A6F3F"/>
    <w:rsid w:val="006B38CF"/>
    <w:rsid w:val="006C7CDD"/>
    <w:rsid w:val="006D006E"/>
    <w:rsid w:val="006D2B18"/>
    <w:rsid w:val="006D335F"/>
    <w:rsid w:val="006E0452"/>
    <w:rsid w:val="006E7E3D"/>
    <w:rsid w:val="006F0DBC"/>
    <w:rsid w:val="006F23B8"/>
    <w:rsid w:val="006F66CB"/>
    <w:rsid w:val="00705532"/>
    <w:rsid w:val="007060EF"/>
    <w:rsid w:val="00714E4E"/>
    <w:rsid w:val="00733A36"/>
    <w:rsid w:val="00735DDF"/>
    <w:rsid w:val="00740ED9"/>
    <w:rsid w:val="00742852"/>
    <w:rsid w:val="007449D7"/>
    <w:rsid w:val="00746937"/>
    <w:rsid w:val="00747180"/>
    <w:rsid w:val="00777570"/>
    <w:rsid w:val="00780701"/>
    <w:rsid w:val="007836D0"/>
    <w:rsid w:val="007845B6"/>
    <w:rsid w:val="0079141A"/>
    <w:rsid w:val="007A0846"/>
    <w:rsid w:val="007A5B75"/>
    <w:rsid w:val="007C0BEE"/>
    <w:rsid w:val="007C44A4"/>
    <w:rsid w:val="007D380F"/>
    <w:rsid w:val="007D64CB"/>
    <w:rsid w:val="007F51F2"/>
    <w:rsid w:val="007F5E80"/>
    <w:rsid w:val="007F7304"/>
    <w:rsid w:val="008316B4"/>
    <w:rsid w:val="008542E6"/>
    <w:rsid w:val="00871684"/>
    <w:rsid w:val="00872E06"/>
    <w:rsid w:val="008936E8"/>
    <w:rsid w:val="008A0B14"/>
    <w:rsid w:val="008B791E"/>
    <w:rsid w:val="008C42B9"/>
    <w:rsid w:val="008C63CC"/>
    <w:rsid w:val="008C7E83"/>
    <w:rsid w:val="008D078F"/>
    <w:rsid w:val="008F166E"/>
    <w:rsid w:val="00902C64"/>
    <w:rsid w:val="0090627D"/>
    <w:rsid w:val="009136B4"/>
    <w:rsid w:val="0093798F"/>
    <w:rsid w:val="00944ED6"/>
    <w:rsid w:val="00947CC4"/>
    <w:rsid w:val="009605A1"/>
    <w:rsid w:val="00962EA4"/>
    <w:rsid w:val="009663AA"/>
    <w:rsid w:val="009708C1"/>
    <w:rsid w:val="00984576"/>
    <w:rsid w:val="009A4268"/>
    <w:rsid w:val="009A5A55"/>
    <w:rsid w:val="009B66E1"/>
    <w:rsid w:val="009C1446"/>
    <w:rsid w:val="009D4E38"/>
    <w:rsid w:val="009D54A7"/>
    <w:rsid w:val="009F7508"/>
    <w:rsid w:val="00A054A8"/>
    <w:rsid w:val="00A1223B"/>
    <w:rsid w:val="00A23868"/>
    <w:rsid w:val="00A24D3A"/>
    <w:rsid w:val="00A42B3C"/>
    <w:rsid w:val="00A57AC3"/>
    <w:rsid w:val="00A8254E"/>
    <w:rsid w:val="00A86066"/>
    <w:rsid w:val="00A95B38"/>
    <w:rsid w:val="00AA4326"/>
    <w:rsid w:val="00AB7476"/>
    <w:rsid w:val="00AC0726"/>
    <w:rsid w:val="00AC75A7"/>
    <w:rsid w:val="00B118B3"/>
    <w:rsid w:val="00B158BE"/>
    <w:rsid w:val="00B171B3"/>
    <w:rsid w:val="00B21DF0"/>
    <w:rsid w:val="00B4332D"/>
    <w:rsid w:val="00B63F41"/>
    <w:rsid w:val="00B70F2F"/>
    <w:rsid w:val="00B7209E"/>
    <w:rsid w:val="00B822B1"/>
    <w:rsid w:val="00B8418F"/>
    <w:rsid w:val="00BA1D87"/>
    <w:rsid w:val="00BA2EAE"/>
    <w:rsid w:val="00BA4DD8"/>
    <w:rsid w:val="00BB7A06"/>
    <w:rsid w:val="00BD6ABE"/>
    <w:rsid w:val="00BE19BA"/>
    <w:rsid w:val="00BE1CA4"/>
    <w:rsid w:val="00BE5578"/>
    <w:rsid w:val="00BE5CE5"/>
    <w:rsid w:val="00C0300E"/>
    <w:rsid w:val="00C2391D"/>
    <w:rsid w:val="00C3122D"/>
    <w:rsid w:val="00C42220"/>
    <w:rsid w:val="00C44678"/>
    <w:rsid w:val="00C65737"/>
    <w:rsid w:val="00C735FB"/>
    <w:rsid w:val="00C77603"/>
    <w:rsid w:val="00C807B2"/>
    <w:rsid w:val="00CA0D21"/>
    <w:rsid w:val="00CA6D95"/>
    <w:rsid w:val="00CA7202"/>
    <w:rsid w:val="00CB7265"/>
    <w:rsid w:val="00CD621C"/>
    <w:rsid w:val="00CF204B"/>
    <w:rsid w:val="00CF2E66"/>
    <w:rsid w:val="00D16D1A"/>
    <w:rsid w:val="00D20D09"/>
    <w:rsid w:val="00D64E1E"/>
    <w:rsid w:val="00D67D4F"/>
    <w:rsid w:val="00D74109"/>
    <w:rsid w:val="00DB4BB6"/>
    <w:rsid w:val="00DB54F0"/>
    <w:rsid w:val="00DC5E5C"/>
    <w:rsid w:val="00DD0834"/>
    <w:rsid w:val="00DD69CF"/>
    <w:rsid w:val="00DE44BF"/>
    <w:rsid w:val="00E11850"/>
    <w:rsid w:val="00E14196"/>
    <w:rsid w:val="00E32072"/>
    <w:rsid w:val="00E41127"/>
    <w:rsid w:val="00E46816"/>
    <w:rsid w:val="00E57282"/>
    <w:rsid w:val="00E93D3A"/>
    <w:rsid w:val="00E96351"/>
    <w:rsid w:val="00EA24FA"/>
    <w:rsid w:val="00ED75C4"/>
    <w:rsid w:val="00ED7F88"/>
    <w:rsid w:val="00EE085F"/>
    <w:rsid w:val="00EE36CB"/>
    <w:rsid w:val="00F032E4"/>
    <w:rsid w:val="00F14967"/>
    <w:rsid w:val="00F15184"/>
    <w:rsid w:val="00F16505"/>
    <w:rsid w:val="00F17B52"/>
    <w:rsid w:val="00F23EA3"/>
    <w:rsid w:val="00F2489A"/>
    <w:rsid w:val="00F31DC5"/>
    <w:rsid w:val="00F42672"/>
    <w:rsid w:val="00F42F1E"/>
    <w:rsid w:val="00F60106"/>
    <w:rsid w:val="00F77330"/>
    <w:rsid w:val="00F9026A"/>
    <w:rsid w:val="00F96CFC"/>
    <w:rsid w:val="00FA712F"/>
    <w:rsid w:val="00FB01EE"/>
    <w:rsid w:val="00FB5450"/>
    <w:rsid w:val="00FC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51FBF"/>
  <w15:chartTrackingRefBased/>
  <w15:docId w15:val="{28F9533D-B335-4774-AB70-A54D9B17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020"/>
    <w:rPr>
      <w:lang w:val="en-US"/>
    </w:rPr>
  </w:style>
  <w:style w:type="paragraph" w:styleId="Ttulo2">
    <w:name w:val="heading 2"/>
    <w:basedOn w:val="Normal"/>
    <w:next w:val="Normal"/>
    <w:qFormat/>
    <w:rsid w:val="00483020"/>
    <w:pPr>
      <w:keepNext/>
      <w:jc w:val="right"/>
      <w:outlineLvl w:val="1"/>
    </w:pPr>
    <w:rPr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E57282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E57282"/>
    <w:pPr>
      <w:tabs>
        <w:tab w:val="center" w:pos="4320"/>
        <w:tab w:val="right" w:pos="8640"/>
      </w:tabs>
    </w:pPr>
  </w:style>
  <w:style w:type="paragraph" w:styleId="Prrafodelista">
    <w:name w:val="List Paragraph"/>
    <w:basedOn w:val="Normal"/>
    <w:uiPriority w:val="34"/>
    <w:qFormat/>
    <w:rsid w:val="00CD62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than\Desktop\231101%20Hoja%20Membretada%20-%20Netjer%20Networ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231101 Hoja Membretada - Netjer Networks.dotx</Template>
  <TotalTime>6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México D</vt:lpstr>
      <vt:lpstr>México D</vt:lpstr>
    </vt:vector>
  </TitlesOfParts>
  <Company>Netjer Networks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México D</dc:title>
  <dc:subject/>
  <dc:creator>Jonathan</dc:creator>
  <cp:keywords/>
  <cp:lastModifiedBy>Jonathan Ortiz</cp:lastModifiedBy>
  <cp:revision>2</cp:revision>
  <cp:lastPrinted>2024-09-02T17:46:00Z</cp:lastPrinted>
  <dcterms:created xsi:type="dcterms:W3CDTF">2024-09-02T17:43:00Z</dcterms:created>
  <dcterms:modified xsi:type="dcterms:W3CDTF">2024-09-02T17:49:00Z</dcterms:modified>
</cp:coreProperties>
</file>