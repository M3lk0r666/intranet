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40EE2" w14:textId="3398726F" w:rsidR="009A4268" w:rsidRDefault="00E803BB" w:rsidP="00E96351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7EB3B1C2" wp14:editId="72B3AC1F">
            <wp:simplePos x="0" y="0"/>
            <wp:positionH relativeFrom="page">
              <wp:posOffset>8467</wp:posOffset>
            </wp:positionH>
            <wp:positionV relativeFrom="paragraph">
              <wp:posOffset>-1124212</wp:posOffset>
            </wp:positionV>
            <wp:extent cx="7758218" cy="10041940"/>
            <wp:effectExtent l="0" t="0" r="0" b="0"/>
            <wp:wrapNone/>
            <wp:docPr id="117490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3819" name="Imagen 1174903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658" cy="1004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9FA67" w14:textId="17B6B19F" w:rsidR="00E803BB" w:rsidRDefault="00E803BB" w:rsidP="00E96351">
      <w:pPr>
        <w:rPr>
          <w:rFonts w:ascii="Arial" w:hAnsi="Arial" w:cs="Arial"/>
          <w:lang w:val="es-MX"/>
        </w:rPr>
      </w:pPr>
    </w:p>
    <w:p w14:paraId="2A330CF6" w14:textId="77777777" w:rsidR="00E803BB" w:rsidRDefault="00E803BB" w:rsidP="00E96351">
      <w:pPr>
        <w:rPr>
          <w:rFonts w:ascii="Arial" w:hAnsi="Arial" w:cs="Arial"/>
          <w:lang w:val="es-MX"/>
        </w:rPr>
      </w:pPr>
    </w:p>
    <w:p w14:paraId="20D1C5DD" w14:textId="77777777" w:rsidR="00E803BB" w:rsidRDefault="00E803BB" w:rsidP="00E96351">
      <w:pPr>
        <w:rPr>
          <w:rFonts w:ascii="Arial" w:hAnsi="Arial" w:cs="Arial"/>
          <w:lang w:val="es-MX"/>
        </w:rPr>
      </w:pPr>
    </w:p>
    <w:p w14:paraId="671357D6" w14:textId="70AFA630" w:rsidR="00E803BB" w:rsidRDefault="00E803BB" w:rsidP="00E96351">
      <w:pPr>
        <w:rPr>
          <w:rFonts w:ascii="Arial" w:hAnsi="Arial" w:cs="Arial"/>
          <w:lang w:val="es-MX"/>
        </w:rPr>
      </w:pPr>
    </w:p>
    <w:p w14:paraId="46673548" w14:textId="60B2859E" w:rsidR="00E803BB" w:rsidRDefault="00E803BB" w:rsidP="00E96351">
      <w:pPr>
        <w:rPr>
          <w:rFonts w:ascii="Arial" w:hAnsi="Arial" w:cs="Arial"/>
          <w:lang w:val="es-MX"/>
        </w:rPr>
      </w:pPr>
    </w:p>
    <w:p w14:paraId="7713F41A" w14:textId="77777777" w:rsidR="00E803BB" w:rsidRDefault="00E803BB" w:rsidP="00E96351">
      <w:pPr>
        <w:rPr>
          <w:rFonts w:ascii="Arial" w:hAnsi="Arial" w:cs="Arial"/>
          <w:lang w:val="es-MX"/>
        </w:rPr>
      </w:pPr>
    </w:p>
    <w:p w14:paraId="36AB52E3" w14:textId="77777777" w:rsidR="00E803BB" w:rsidRDefault="00E803BB" w:rsidP="00E96351">
      <w:pPr>
        <w:rPr>
          <w:rFonts w:ascii="Arial" w:hAnsi="Arial" w:cs="Arial"/>
          <w:lang w:val="es-MX"/>
        </w:rPr>
      </w:pPr>
    </w:p>
    <w:p w14:paraId="04463F5A" w14:textId="77777777" w:rsidR="00E803BB" w:rsidRDefault="00E803BB" w:rsidP="00E96351">
      <w:pPr>
        <w:rPr>
          <w:rFonts w:ascii="Arial" w:hAnsi="Arial" w:cs="Arial"/>
          <w:lang w:val="es-MX"/>
        </w:rPr>
      </w:pPr>
    </w:p>
    <w:p w14:paraId="536C814F" w14:textId="6B621789" w:rsidR="00214ED0" w:rsidRDefault="00214ED0" w:rsidP="00E96351">
      <w:pPr>
        <w:rPr>
          <w:rFonts w:ascii="Arial" w:hAnsi="Arial" w:cs="Arial"/>
          <w:lang w:val="es-MX"/>
        </w:rPr>
      </w:pPr>
    </w:p>
    <w:p w14:paraId="3FA022D0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0FE8F5DE" w14:textId="0B15FBD7" w:rsidR="00214ED0" w:rsidRDefault="00214ED0" w:rsidP="00E96351">
      <w:pPr>
        <w:rPr>
          <w:rFonts w:ascii="Arial" w:hAnsi="Arial" w:cs="Arial"/>
          <w:lang w:val="es-MX"/>
        </w:rPr>
      </w:pPr>
    </w:p>
    <w:p w14:paraId="145B06EB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4506ACF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1671CECF" w14:textId="0A8E91B8" w:rsidR="00214ED0" w:rsidRDefault="00214ED0" w:rsidP="00E96351">
      <w:pPr>
        <w:rPr>
          <w:rFonts w:ascii="Arial" w:hAnsi="Arial" w:cs="Arial"/>
          <w:lang w:val="es-MX"/>
        </w:rPr>
      </w:pPr>
    </w:p>
    <w:p w14:paraId="4E227083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1BEEE344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05EA3145" w14:textId="5F6F8DC3" w:rsidR="00214ED0" w:rsidRDefault="00214ED0" w:rsidP="00E96351">
      <w:pPr>
        <w:rPr>
          <w:rFonts w:ascii="Arial" w:hAnsi="Arial" w:cs="Arial"/>
          <w:lang w:val="es-MX"/>
        </w:rPr>
      </w:pPr>
    </w:p>
    <w:p w14:paraId="764C3536" w14:textId="67AFE1A1" w:rsidR="00214ED0" w:rsidRDefault="00214ED0" w:rsidP="00E96351">
      <w:pPr>
        <w:rPr>
          <w:rFonts w:ascii="Arial" w:hAnsi="Arial" w:cs="Arial"/>
          <w:lang w:val="es-MX"/>
        </w:rPr>
      </w:pPr>
    </w:p>
    <w:p w14:paraId="41227A09" w14:textId="43907F73" w:rsidR="00214ED0" w:rsidRDefault="00214ED0" w:rsidP="00E96351">
      <w:pPr>
        <w:rPr>
          <w:rFonts w:ascii="Arial" w:hAnsi="Arial" w:cs="Arial"/>
          <w:lang w:val="es-MX"/>
        </w:rPr>
      </w:pPr>
    </w:p>
    <w:p w14:paraId="2A39E5F9" w14:textId="4373C4DE" w:rsidR="00214ED0" w:rsidRDefault="00214ED0" w:rsidP="00E96351">
      <w:pPr>
        <w:rPr>
          <w:rFonts w:ascii="Arial" w:hAnsi="Arial" w:cs="Arial"/>
          <w:lang w:val="es-MX"/>
        </w:rPr>
      </w:pPr>
    </w:p>
    <w:p w14:paraId="2CF9BC77" w14:textId="35AEA8B9" w:rsidR="00214ED0" w:rsidRDefault="00214ED0" w:rsidP="00E96351">
      <w:pPr>
        <w:rPr>
          <w:rFonts w:ascii="Arial" w:hAnsi="Arial" w:cs="Arial"/>
          <w:lang w:val="es-MX"/>
        </w:rPr>
      </w:pPr>
    </w:p>
    <w:p w14:paraId="777FCE2A" w14:textId="2A552CE4" w:rsidR="00214ED0" w:rsidRDefault="00214ED0" w:rsidP="00E96351">
      <w:pPr>
        <w:rPr>
          <w:rFonts w:ascii="Arial" w:hAnsi="Arial" w:cs="Arial"/>
          <w:lang w:val="es-MX"/>
        </w:rPr>
      </w:pPr>
    </w:p>
    <w:p w14:paraId="2D896ADC" w14:textId="074996DA" w:rsidR="00214ED0" w:rsidRDefault="00214ED0" w:rsidP="00E96351">
      <w:pPr>
        <w:rPr>
          <w:rFonts w:ascii="Arial" w:hAnsi="Arial" w:cs="Arial"/>
          <w:lang w:val="es-MX"/>
        </w:rPr>
      </w:pPr>
    </w:p>
    <w:p w14:paraId="124BADE5" w14:textId="537ED103" w:rsidR="00214ED0" w:rsidRDefault="00214ED0" w:rsidP="00E96351">
      <w:pPr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6179C" wp14:editId="767C9160">
                <wp:simplePos x="0" y="0"/>
                <wp:positionH relativeFrom="column">
                  <wp:posOffset>2367703</wp:posOffset>
                </wp:positionH>
                <wp:positionV relativeFrom="paragraph">
                  <wp:posOffset>95885</wp:posOffset>
                </wp:positionV>
                <wp:extent cx="1863011" cy="307777"/>
                <wp:effectExtent l="0" t="0" r="0" b="0"/>
                <wp:wrapNone/>
                <wp:docPr id="2" name="Cuadro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B3479A-E8F0-1CF7-0904-2C7A1AE11B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11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0FB06D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FF89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FF8900"/>
                                <w:sz w:val="28"/>
                                <w:szCs w:val="28"/>
                              </w:rPr>
                              <w:t>Descripción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FF89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de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Título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6179C"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6" type="#_x0000_t202" style="position:absolute;margin-left:186.45pt;margin-top:7.55pt;width:146.7pt;height:24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" filled="f" stroked="f">
                <v:textbox style="mso-fit-shape-to-text:t">
                  <w:txbxContent>
                    <w:p w14:paraId="250FB06D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FF8900"/>
                          <w:sz w:val="28"/>
                          <w:szCs w:val="28"/>
                        </w:rPr>
                      </w:pP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FF8900"/>
                          <w:sz w:val="28"/>
                          <w:szCs w:val="28"/>
                        </w:rPr>
                        <w:t>Descripción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FF8900"/>
                          <w:sz w:val="28"/>
                          <w:szCs w:val="28"/>
                        </w:rPr>
                        <w:t xml:space="preserve"> </w:t>
                      </w:r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de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Título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D9FC16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581705E9" w14:textId="4325531B" w:rsidR="00214ED0" w:rsidRDefault="00214ED0" w:rsidP="00E96351">
      <w:pPr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45410" wp14:editId="31592EFB">
                <wp:simplePos x="0" y="0"/>
                <wp:positionH relativeFrom="column">
                  <wp:posOffset>2367280</wp:posOffset>
                </wp:positionH>
                <wp:positionV relativeFrom="paragraph">
                  <wp:posOffset>111760</wp:posOffset>
                </wp:positionV>
                <wp:extent cx="1409065" cy="307340"/>
                <wp:effectExtent l="0" t="0" r="0" b="0"/>
                <wp:wrapNone/>
                <wp:docPr id="3" name="Cuadro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B5A71E-EC8C-EF78-D2BC-EC11C899A2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6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D9D813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Subtítulo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breve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45410" id="CuadroTexto 2" o:spid="_x0000_s1027" type="#_x0000_t202" style="position:absolute;margin-left:186.4pt;margin-top:8.8pt;width:110.95pt;height:24.2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" filled="f" stroked="f">
                <v:textbox style="mso-fit-shape-to-text:t">
                  <w:txbxContent>
                    <w:p w14:paraId="42D9D813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</w:pP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Subtítulo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breve</w:t>
                      </w:r>
                    </w:p>
                  </w:txbxContent>
                </v:textbox>
              </v:shape>
            </w:pict>
          </mc:Fallback>
        </mc:AlternateContent>
      </w:r>
    </w:p>
    <w:p w14:paraId="7985E2FD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684800AE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C300C1F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834621C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718A8964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3E64FE53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365D0CF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003820D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77C52828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31A1FCDB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56166CCD" w14:textId="6516A000" w:rsidR="00214ED0" w:rsidRDefault="00214ED0" w:rsidP="00E96351">
      <w:pPr>
        <w:rPr>
          <w:rFonts w:ascii="Arial" w:hAnsi="Arial" w:cs="Arial"/>
          <w:lang w:val="es-MX"/>
        </w:rPr>
      </w:pPr>
    </w:p>
    <w:p w14:paraId="2E3F9E96" w14:textId="53C83E0A" w:rsidR="00214ED0" w:rsidRDefault="00214ED0" w:rsidP="00E96351">
      <w:pPr>
        <w:rPr>
          <w:rFonts w:ascii="Arial" w:hAnsi="Arial" w:cs="Arial"/>
          <w:lang w:val="es-MX"/>
        </w:rPr>
      </w:pPr>
    </w:p>
    <w:p w14:paraId="5AF82EFA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704CCE77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18F6EE3B" w14:textId="7E40E523" w:rsidR="00214ED0" w:rsidRDefault="00214ED0" w:rsidP="00E96351">
      <w:pPr>
        <w:rPr>
          <w:rFonts w:ascii="Arial" w:hAnsi="Arial" w:cs="Arial"/>
          <w:lang w:val="es-MX"/>
        </w:rPr>
      </w:pPr>
    </w:p>
    <w:p w14:paraId="2245EC14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65B523C8" w14:textId="0046A223" w:rsidR="00214ED0" w:rsidRDefault="00214ED0" w:rsidP="00E96351">
      <w:pPr>
        <w:rPr>
          <w:rFonts w:ascii="Arial" w:hAnsi="Arial" w:cs="Arial"/>
          <w:lang w:val="es-MX"/>
        </w:rPr>
      </w:pPr>
    </w:p>
    <w:p w14:paraId="0A2E44B0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29516C0B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32B94EAE" w14:textId="268CBBC0" w:rsidR="00214ED0" w:rsidRDefault="00214ED0" w:rsidP="00E96351">
      <w:pPr>
        <w:rPr>
          <w:rFonts w:ascii="Arial" w:hAnsi="Arial" w:cs="Arial"/>
          <w:lang w:val="es-MX"/>
        </w:rPr>
      </w:pPr>
    </w:p>
    <w:p w14:paraId="13BA184B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4BAB37B8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555FD9CB" w14:textId="77777777" w:rsidR="00214ED0" w:rsidRDefault="00214ED0" w:rsidP="00E96351">
      <w:pPr>
        <w:rPr>
          <w:rFonts w:ascii="Arial" w:hAnsi="Arial" w:cs="Arial"/>
          <w:lang w:val="es-MX"/>
        </w:rPr>
      </w:pPr>
    </w:p>
    <w:p w14:paraId="1A9AFDA2" w14:textId="082E17A5" w:rsidR="00214ED0" w:rsidRDefault="00214ED0" w:rsidP="00E96351">
      <w:pPr>
        <w:rPr>
          <w:rFonts w:ascii="Arial" w:hAnsi="Arial" w:cs="Arial"/>
          <w:lang w:val="es-MX"/>
        </w:rPr>
      </w:pPr>
    </w:p>
    <w:p w14:paraId="0945F1DF" w14:textId="1C8A6130" w:rsidR="00214ED0" w:rsidRDefault="00214ED0" w:rsidP="00E96351">
      <w:pPr>
        <w:rPr>
          <w:rFonts w:ascii="Arial" w:hAnsi="Arial" w:cs="Arial"/>
          <w:lang w:val="es-MX"/>
        </w:rPr>
      </w:pPr>
    </w:p>
    <w:p w14:paraId="0CBB9121" w14:textId="1F95BDEA" w:rsidR="00214ED0" w:rsidRDefault="00214ED0" w:rsidP="00E96351">
      <w:pPr>
        <w:rPr>
          <w:rFonts w:ascii="Arial" w:hAnsi="Arial" w:cs="Arial"/>
          <w:lang w:val="es-MX"/>
        </w:rPr>
      </w:pPr>
    </w:p>
    <w:p w14:paraId="385D0522" w14:textId="3004FA97" w:rsidR="00214ED0" w:rsidRDefault="00214ED0" w:rsidP="00E96351">
      <w:pPr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EA27CC" wp14:editId="4A0E3D7C">
                <wp:simplePos x="0" y="0"/>
                <wp:positionH relativeFrom="margin">
                  <wp:align>center</wp:align>
                </wp:positionH>
                <wp:positionV relativeFrom="paragraph">
                  <wp:posOffset>270934</wp:posOffset>
                </wp:positionV>
                <wp:extent cx="3680816" cy="307777"/>
                <wp:effectExtent l="0" t="0" r="0" b="0"/>
                <wp:wrapNone/>
                <wp:docPr id="4" name="CuadroTex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DBC7F9-26A9-C638-5686-FC9C8EAFA6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81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27C8FE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Respetar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la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tipografía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colores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y espacios)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27CC" id="CuadroTexto 3" o:spid="_x0000_s1028" type="#_x0000_t202" style="position:absolute;margin-left:0;margin-top:21.35pt;width:289.85pt;height:24.25pt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" filled="f" stroked="f">
                <v:textbox style="mso-fit-shape-to-text:t">
                  <w:txbxContent>
                    <w:p w14:paraId="5127C8FE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Respetar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la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tipografía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colores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y espacios)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785260" w14:textId="68CA15BF" w:rsidR="00214ED0" w:rsidRDefault="00214ED0" w:rsidP="00E96351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64384" behindDoc="1" locked="0" layoutInCell="1" allowOverlap="1" wp14:anchorId="2BB13FFE" wp14:editId="316AA694">
            <wp:simplePos x="0" y="0"/>
            <wp:positionH relativeFrom="column">
              <wp:posOffset>-722842</wp:posOffset>
            </wp:positionH>
            <wp:positionV relativeFrom="paragraph">
              <wp:posOffset>-1123315</wp:posOffset>
            </wp:positionV>
            <wp:extent cx="7872239" cy="10189524"/>
            <wp:effectExtent l="0" t="0" r="0" b="2540"/>
            <wp:wrapNone/>
            <wp:docPr id="14230950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95070" name="Imagen 14230950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239" cy="10189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636D4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491C21D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C8EC647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7F6F768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14621AD" w14:textId="2586A2AF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A3CE018" w14:textId="556AE6BE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89BB302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214ACF83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2074555" w14:textId="5CB55D8C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DD46CBE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068745F" w14:textId="756116E5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14A497F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E800EE0" w14:textId="172960D4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42B3257" w14:textId="401A6E7F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FD2A533" w14:textId="0E288836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C2C8493" w14:textId="392D3AA2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29FB76E" w14:textId="07D54849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48A18446" w14:textId="6CFF54DD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6136EE" wp14:editId="790A5E2A">
                <wp:simplePos x="0" y="0"/>
                <wp:positionH relativeFrom="column">
                  <wp:posOffset>-5080</wp:posOffset>
                </wp:positionH>
                <wp:positionV relativeFrom="paragraph">
                  <wp:posOffset>9525</wp:posOffset>
                </wp:positionV>
                <wp:extent cx="1965603" cy="400110"/>
                <wp:effectExtent l="0" t="0" r="0" b="0"/>
                <wp:wrapNone/>
                <wp:docPr id="1566591379" name="Cuadro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603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4604E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FF89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FF8900"/>
                                <w:sz w:val="40"/>
                                <w:szCs w:val="40"/>
                              </w:rPr>
                              <w:t>Títulos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FF890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40"/>
                                <w:szCs w:val="40"/>
                              </w:rPr>
                              <w:t>internos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36EE" id="_x0000_s1029" type="#_x0000_t202" style="position:absolute;left:0;text-align:left;margin-left:-.4pt;margin-top:.75pt;width:154.75pt;height:31.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" filled="f" stroked="f">
                <v:textbox style="mso-fit-shape-to-text:t">
                  <w:txbxContent>
                    <w:p w14:paraId="4084604E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FF8900"/>
                          <w:sz w:val="40"/>
                          <w:szCs w:val="40"/>
                        </w:rPr>
                      </w:pP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FF8900"/>
                          <w:sz w:val="40"/>
                          <w:szCs w:val="40"/>
                        </w:rPr>
                        <w:t>Títulos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FF8900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40"/>
                          <w:szCs w:val="40"/>
                        </w:rPr>
                        <w:t>internos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ADD2672" w14:textId="51128D62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2CA2BDFA" w14:textId="1A67A1F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9682C8" wp14:editId="1D574C60">
                <wp:simplePos x="0" y="0"/>
                <wp:positionH relativeFrom="column">
                  <wp:posOffset>-5080</wp:posOffset>
                </wp:positionH>
                <wp:positionV relativeFrom="paragraph">
                  <wp:posOffset>117475</wp:posOffset>
                </wp:positionV>
                <wp:extent cx="1409065" cy="307340"/>
                <wp:effectExtent l="0" t="0" r="0" b="0"/>
                <wp:wrapNone/>
                <wp:docPr id="1012369347" name="Cuadro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6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E9DF45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Subtítulo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breve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682C8" id="_x0000_s1030" type="#_x0000_t202" style="position:absolute;left:0;text-align:left;margin-left:-.4pt;margin-top:9.25pt;width:110.95pt;height:24.2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" filled="f" stroked="f">
                <v:textbox style="mso-fit-shape-to-text:t">
                  <w:txbxContent>
                    <w:p w14:paraId="1BE9DF45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</w:pP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Subtítulo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breve</w:t>
                      </w:r>
                    </w:p>
                  </w:txbxContent>
                </v:textbox>
              </v:shape>
            </w:pict>
          </mc:Fallback>
        </mc:AlternateContent>
      </w:r>
    </w:p>
    <w:p w14:paraId="26F8F874" w14:textId="22DBAB61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D135473" w14:textId="12E08A28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144555C" w14:textId="7EDD4232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A7989BC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8E5011A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D1F9F82" w14:textId="53815FD0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516EA3A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15619D0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5CFDFA2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595D3F1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00FB071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49077B30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A9F1F44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48A4B1AD" w14:textId="74D0AB9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B9F75F3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1CDD432" w14:textId="34A0501C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29D842A" w14:textId="2D0AE35A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D307F6A" w14:textId="640FAB08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6767AF9" w14:textId="1116FDF9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B1BF587" w14:textId="616B9ACE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938773D" w14:textId="6ABDF331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11E8AFF" w14:textId="0B4247F9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704802B" w14:textId="3AD2186A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74A43004" w14:textId="5394EB2D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10B5FD51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F7DBFE9" w14:textId="3ABD47BC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639D2E3A" w14:textId="77777777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862365E" w14:textId="0C61C64B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4B4F17B" w14:textId="3660705F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2DC82E69" w14:textId="15FBAF1A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3D8D79FB" w14:textId="4390D7F6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0986DC0F" w14:textId="0E2A3878" w:rsidR="00214ED0" w:rsidRDefault="00214ED0" w:rsidP="00477834">
      <w:pPr>
        <w:ind w:left="1440" w:firstLine="720"/>
        <w:jc w:val="right"/>
        <w:rPr>
          <w:rFonts w:ascii="Arial" w:hAnsi="Arial" w:cs="Arial"/>
          <w:lang w:val="es-MX"/>
        </w:rPr>
      </w:pPr>
    </w:p>
    <w:p w14:paraId="58266CC4" w14:textId="130EF88A" w:rsidR="00214ED0" w:rsidRDefault="002F5CA3" w:rsidP="00477834">
      <w:pPr>
        <w:ind w:left="1440" w:firstLine="720"/>
        <w:jc w:val="right"/>
        <w:rPr>
          <w:rFonts w:ascii="Arial" w:hAnsi="Arial" w:cs="Arial"/>
          <w:lang w:val="es-MX"/>
        </w:rPr>
      </w:pPr>
      <w:r w:rsidRPr="00214E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00B857" wp14:editId="2822F628">
                <wp:simplePos x="0" y="0"/>
                <wp:positionH relativeFrom="page">
                  <wp:posOffset>2088515</wp:posOffset>
                </wp:positionH>
                <wp:positionV relativeFrom="paragraph">
                  <wp:posOffset>223520</wp:posOffset>
                </wp:positionV>
                <wp:extent cx="3680460" cy="307340"/>
                <wp:effectExtent l="0" t="0" r="0" b="0"/>
                <wp:wrapNone/>
                <wp:docPr id="399303822" name="Cuadro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9DE3E1" w14:textId="77777777" w:rsidR="00214ED0" w:rsidRPr="00CC45AA" w:rsidRDefault="00214ED0" w:rsidP="00214ED0">
                            <w:pPr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Respetar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la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tipografía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>colores</w:t>
                            </w:r>
                            <w:proofErr w:type="spellEnd"/>
                            <w:r w:rsidRPr="00CC45AA">
                              <w:rPr>
                                <w:rFonts w:ascii="Calibri" w:eastAsia="Arial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y espacios)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B857" id="_x0000_s1031" type="#_x0000_t202" style="position:absolute;left:0;text-align:left;margin-left:164.45pt;margin-top:17.6pt;width:289.8pt;height:24.2pt;z-index:251668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" filled="f" stroked="f">
                <v:textbox style="mso-fit-shape-to-text:t">
                  <w:txbxContent>
                    <w:p w14:paraId="559DE3E1" w14:textId="77777777" w:rsidR="00214ED0" w:rsidRPr="00CC45AA" w:rsidRDefault="00214ED0" w:rsidP="00214ED0">
                      <w:pPr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Respetar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la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tipografía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>colores</w:t>
                      </w:r>
                      <w:proofErr w:type="spellEnd"/>
                      <w:r w:rsidRPr="00CC45AA">
                        <w:rPr>
                          <w:rFonts w:ascii="Calibri" w:eastAsia="Arial" w:hAnsi="Calibri" w:cs="Calibri"/>
                          <w:color w:val="000000"/>
                          <w:sz w:val="28"/>
                          <w:szCs w:val="28"/>
                        </w:rPr>
                        <w:t xml:space="preserve"> y espacios)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082883" w14:textId="15B4E79F" w:rsidR="00477834" w:rsidRPr="00477834" w:rsidRDefault="00477834" w:rsidP="00477834">
      <w:pPr>
        <w:ind w:left="1440" w:firstLine="720"/>
        <w:jc w:val="right"/>
        <w:rPr>
          <w:rFonts w:ascii="Arial" w:hAnsi="Arial" w:cs="Arial"/>
          <w:lang w:val="es-MX"/>
        </w:rPr>
      </w:pPr>
      <w:r w:rsidRPr="00477834">
        <w:rPr>
          <w:rFonts w:ascii="Arial" w:hAnsi="Arial" w:cs="Arial"/>
          <w:lang w:val="es-MX"/>
        </w:rPr>
        <w:lastRenderedPageBreak/>
        <w:t xml:space="preserve">A __ </w:t>
      </w:r>
      <w:proofErr w:type="spellStart"/>
      <w:r w:rsidRPr="00477834">
        <w:rPr>
          <w:rFonts w:ascii="Arial" w:hAnsi="Arial" w:cs="Arial"/>
          <w:lang w:val="es-MX"/>
        </w:rPr>
        <w:t>de</w:t>
      </w:r>
      <w:proofErr w:type="spellEnd"/>
      <w:r w:rsidRPr="00477834">
        <w:rPr>
          <w:rFonts w:ascii="Arial" w:hAnsi="Arial" w:cs="Arial"/>
          <w:lang w:val="es-MX"/>
        </w:rPr>
        <w:t xml:space="preserve"> ________ </w:t>
      </w:r>
      <w:proofErr w:type="spellStart"/>
      <w:r w:rsidRPr="00477834">
        <w:rPr>
          <w:rFonts w:ascii="Arial" w:hAnsi="Arial" w:cs="Arial"/>
          <w:lang w:val="es-MX"/>
        </w:rPr>
        <w:t>de</w:t>
      </w:r>
      <w:proofErr w:type="spellEnd"/>
      <w:r w:rsidRPr="00477834">
        <w:rPr>
          <w:rFonts w:ascii="Arial" w:hAnsi="Arial" w:cs="Arial"/>
          <w:lang w:val="es-MX"/>
        </w:rPr>
        <w:t xml:space="preserve"> 202_</w:t>
      </w:r>
    </w:p>
    <w:p w14:paraId="2DE13A60" w14:textId="77777777" w:rsidR="00477834" w:rsidRPr="00477834" w:rsidRDefault="00477834" w:rsidP="00477834">
      <w:pPr>
        <w:ind w:left="6480" w:firstLine="720"/>
        <w:jc w:val="right"/>
        <w:rPr>
          <w:rFonts w:ascii="Arial" w:hAnsi="Arial" w:cs="Arial"/>
          <w:lang w:val="es-MX"/>
        </w:rPr>
      </w:pPr>
    </w:p>
    <w:p w14:paraId="10F4274C" w14:textId="77777777" w:rsidR="00477834" w:rsidRPr="00477834" w:rsidRDefault="00477834" w:rsidP="00477834">
      <w:pPr>
        <w:rPr>
          <w:rFonts w:ascii="Arial" w:hAnsi="Arial" w:cs="Arial"/>
          <w:lang w:val="es-MX"/>
        </w:rPr>
      </w:pPr>
    </w:p>
    <w:p w14:paraId="3085BCD2" w14:textId="7AAFCC98" w:rsidR="00477834" w:rsidRDefault="00477834" w:rsidP="00477834">
      <w:pPr>
        <w:rPr>
          <w:rFonts w:ascii="Arial" w:hAnsi="Arial" w:cs="Arial"/>
          <w:lang w:val="es-MX"/>
        </w:rPr>
      </w:pPr>
      <w:r w:rsidRPr="00477834">
        <w:rPr>
          <w:rFonts w:ascii="Arial" w:hAnsi="Arial" w:cs="Arial"/>
          <w:lang w:val="es-MX"/>
        </w:rPr>
        <w:t>A quien corresponda (Texto provisional)</w:t>
      </w:r>
    </w:p>
    <w:p w14:paraId="5AD52148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42B15A24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16A270F9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2A3B92AE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4EBD18BE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70CBCF1C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7476FE73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3DB57996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6818CBFE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0B51BBD0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3B9B2F95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1E6904D2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6FEB523F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10A0EF3A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4E402B06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5E093BDC" w14:textId="77777777" w:rsidR="00E803BB" w:rsidRDefault="00E803BB" w:rsidP="00477834">
      <w:pPr>
        <w:rPr>
          <w:rFonts w:ascii="Arial" w:hAnsi="Arial" w:cs="Arial"/>
          <w:lang w:val="es-MX"/>
        </w:rPr>
      </w:pPr>
    </w:p>
    <w:p w14:paraId="73472323" w14:textId="77777777" w:rsidR="00E803BB" w:rsidRPr="00477834" w:rsidRDefault="00E803BB" w:rsidP="00477834">
      <w:pPr>
        <w:rPr>
          <w:rFonts w:ascii="Arial" w:hAnsi="Arial" w:cs="Arial"/>
          <w:lang w:val="es-MX"/>
        </w:rPr>
      </w:pPr>
    </w:p>
    <w:sectPr w:rsidR="00E803BB" w:rsidRPr="00477834" w:rsidSect="00AC75A7">
      <w:headerReference w:type="default" r:id="rId9"/>
      <w:footerReference w:type="default" r:id="rId10"/>
      <w:pgSz w:w="12240" w:h="15840"/>
      <w:pgMar w:top="1440" w:right="1440" w:bottom="1440" w:left="1152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73534" w14:textId="77777777" w:rsidR="00B836F5" w:rsidRDefault="00B836F5">
      <w:r>
        <w:separator/>
      </w:r>
    </w:p>
  </w:endnote>
  <w:endnote w:type="continuationSeparator" w:id="0">
    <w:p w14:paraId="3B7D3518" w14:textId="77777777" w:rsidR="00B836F5" w:rsidRDefault="00B83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772CD" w14:textId="59FD593E" w:rsidR="008F166E" w:rsidRPr="00E93D3A" w:rsidRDefault="00E93D3A" w:rsidP="00AC75A7">
    <w:pPr>
      <w:pStyle w:val="Piedepgina"/>
      <w:jc w:val="center"/>
      <w:rPr>
        <w:rFonts w:ascii="Arial" w:hAnsi="Arial" w:cs="Arial"/>
        <w:sz w:val="16"/>
        <w:szCs w:val="16"/>
        <w:lang w:val="es-ES"/>
      </w:rPr>
    </w:pPr>
    <w:r w:rsidRPr="00E93D3A">
      <w:rPr>
        <w:rFonts w:ascii="Arial" w:hAnsi="Arial" w:cs="Arial"/>
        <w:sz w:val="16"/>
        <w:szCs w:val="16"/>
        <w:lang w:val="es-MX"/>
      </w:rPr>
      <w:t>Colonia Tacubaya, Miguel Hidalgo, 11870. CDMX. Tel.: 55 1054-1184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E64A9" w14:textId="77777777" w:rsidR="00B836F5" w:rsidRDefault="00B836F5">
      <w:r>
        <w:separator/>
      </w:r>
    </w:p>
  </w:footnote>
  <w:footnote w:type="continuationSeparator" w:id="0">
    <w:p w14:paraId="3CF0747D" w14:textId="77777777" w:rsidR="00B836F5" w:rsidRDefault="00B83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416DE" w14:textId="4ED0F871" w:rsidR="008F166E" w:rsidRDefault="00E93D3A" w:rsidP="00AC75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EEB4FE" wp14:editId="500A6D4B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67010" cy="10053320"/>
          <wp:effectExtent l="0" t="0" r="5715" b="5080"/>
          <wp:wrapNone/>
          <wp:docPr id="5908364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836475" name="Imagen 5908364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010" cy="10053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C2DC6D" wp14:editId="3EFEAF41">
          <wp:extent cx="1783080" cy="666437"/>
          <wp:effectExtent l="0" t="0" r="7620" b="0"/>
          <wp:docPr id="19196164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9616443" name="Imagen 19196164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449" cy="674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0A29"/>
    <w:multiLevelType w:val="hybridMultilevel"/>
    <w:tmpl w:val="C37CF6EC"/>
    <w:lvl w:ilvl="0" w:tplc="2C3412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7506C"/>
    <w:multiLevelType w:val="singleLevel"/>
    <w:tmpl w:val="B04613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0386388">
    <w:abstractNumId w:val="1"/>
  </w:num>
  <w:num w:numId="2" w16cid:durableId="11168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3A"/>
    <w:rsid w:val="000109FB"/>
    <w:rsid w:val="000150D6"/>
    <w:rsid w:val="00020412"/>
    <w:rsid w:val="00035233"/>
    <w:rsid w:val="0003663D"/>
    <w:rsid w:val="00044269"/>
    <w:rsid w:val="000466E0"/>
    <w:rsid w:val="00060A4F"/>
    <w:rsid w:val="00064900"/>
    <w:rsid w:val="0008332E"/>
    <w:rsid w:val="0008722B"/>
    <w:rsid w:val="00087833"/>
    <w:rsid w:val="00095D62"/>
    <w:rsid w:val="000B2196"/>
    <w:rsid w:val="000C2A87"/>
    <w:rsid w:val="000C363D"/>
    <w:rsid w:val="000C40CF"/>
    <w:rsid w:val="000C4852"/>
    <w:rsid w:val="000D304E"/>
    <w:rsid w:val="000E51D4"/>
    <w:rsid w:val="000F1FEF"/>
    <w:rsid w:val="000F5926"/>
    <w:rsid w:val="00110FED"/>
    <w:rsid w:val="001173C3"/>
    <w:rsid w:val="00120BCD"/>
    <w:rsid w:val="00132C2E"/>
    <w:rsid w:val="00136054"/>
    <w:rsid w:val="0014244F"/>
    <w:rsid w:val="00163DAF"/>
    <w:rsid w:val="001744AD"/>
    <w:rsid w:val="00176AF2"/>
    <w:rsid w:val="00176E52"/>
    <w:rsid w:val="00184DF2"/>
    <w:rsid w:val="00193831"/>
    <w:rsid w:val="001942DE"/>
    <w:rsid w:val="001A3629"/>
    <w:rsid w:val="001A61B6"/>
    <w:rsid w:val="001B4FEB"/>
    <w:rsid w:val="001C6CBA"/>
    <w:rsid w:val="001C6EB8"/>
    <w:rsid w:val="001D1593"/>
    <w:rsid w:val="001D3BB8"/>
    <w:rsid w:val="001D7D06"/>
    <w:rsid w:val="001E3166"/>
    <w:rsid w:val="001E5914"/>
    <w:rsid w:val="001F54AE"/>
    <w:rsid w:val="00202679"/>
    <w:rsid w:val="00204A55"/>
    <w:rsid w:val="00214ED0"/>
    <w:rsid w:val="00220F15"/>
    <w:rsid w:val="00225EED"/>
    <w:rsid w:val="00245073"/>
    <w:rsid w:val="00273E50"/>
    <w:rsid w:val="00274A19"/>
    <w:rsid w:val="002917BF"/>
    <w:rsid w:val="002A3928"/>
    <w:rsid w:val="002B20E7"/>
    <w:rsid w:val="002C56EE"/>
    <w:rsid w:val="002D28B7"/>
    <w:rsid w:val="002E258D"/>
    <w:rsid w:val="002E61DA"/>
    <w:rsid w:val="002E7444"/>
    <w:rsid w:val="002E7786"/>
    <w:rsid w:val="002F5CA3"/>
    <w:rsid w:val="0030381F"/>
    <w:rsid w:val="00307698"/>
    <w:rsid w:val="00317111"/>
    <w:rsid w:val="003200C3"/>
    <w:rsid w:val="00321E59"/>
    <w:rsid w:val="00333819"/>
    <w:rsid w:val="003411D2"/>
    <w:rsid w:val="00351999"/>
    <w:rsid w:val="00354DD9"/>
    <w:rsid w:val="00371FB5"/>
    <w:rsid w:val="003737B8"/>
    <w:rsid w:val="00395499"/>
    <w:rsid w:val="003A3C5C"/>
    <w:rsid w:val="003B17A4"/>
    <w:rsid w:val="003D29CE"/>
    <w:rsid w:val="003E046B"/>
    <w:rsid w:val="003E08E0"/>
    <w:rsid w:val="003E2E2C"/>
    <w:rsid w:val="003F37CD"/>
    <w:rsid w:val="00401531"/>
    <w:rsid w:val="00404F4F"/>
    <w:rsid w:val="0041296F"/>
    <w:rsid w:val="0042316C"/>
    <w:rsid w:val="004300ED"/>
    <w:rsid w:val="00430548"/>
    <w:rsid w:val="00433F47"/>
    <w:rsid w:val="00453220"/>
    <w:rsid w:val="00466475"/>
    <w:rsid w:val="00477834"/>
    <w:rsid w:val="00481BFF"/>
    <w:rsid w:val="00483020"/>
    <w:rsid w:val="004850F8"/>
    <w:rsid w:val="00490654"/>
    <w:rsid w:val="004A01F0"/>
    <w:rsid w:val="004A4E3D"/>
    <w:rsid w:val="004C1C7F"/>
    <w:rsid w:val="004D64FE"/>
    <w:rsid w:val="004E4D71"/>
    <w:rsid w:val="004F15E8"/>
    <w:rsid w:val="004F4B84"/>
    <w:rsid w:val="005005E8"/>
    <w:rsid w:val="005309C2"/>
    <w:rsid w:val="00530CDA"/>
    <w:rsid w:val="0053118D"/>
    <w:rsid w:val="00536299"/>
    <w:rsid w:val="00547A5B"/>
    <w:rsid w:val="00576264"/>
    <w:rsid w:val="0058092B"/>
    <w:rsid w:val="00582CCD"/>
    <w:rsid w:val="00587E1E"/>
    <w:rsid w:val="00596020"/>
    <w:rsid w:val="00597D18"/>
    <w:rsid w:val="005A2207"/>
    <w:rsid w:val="005A6C24"/>
    <w:rsid w:val="005B3B04"/>
    <w:rsid w:val="005B4810"/>
    <w:rsid w:val="005B4FF3"/>
    <w:rsid w:val="005D10CA"/>
    <w:rsid w:val="005D4FE0"/>
    <w:rsid w:val="005D7B4F"/>
    <w:rsid w:val="005E1B91"/>
    <w:rsid w:val="005F5BBC"/>
    <w:rsid w:val="00605090"/>
    <w:rsid w:val="00613DF8"/>
    <w:rsid w:val="0062682F"/>
    <w:rsid w:val="006324F5"/>
    <w:rsid w:val="0063708E"/>
    <w:rsid w:val="00641658"/>
    <w:rsid w:val="00646D37"/>
    <w:rsid w:val="0065184F"/>
    <w:rsid w:val="00664C1A"/>
    <w:rsid w:val="00684FC0"/>
    <w:rsid w:val="006868DB"/>
    <w:rsid w:val="006A54DE"/>
    <w:rsid w:val="006A6F3F"/>
    <w:rsid w:val="006B38CF"/>
    <w:rsid w:val="006C7CDD"/>
    <w:rsid w:val="006D006E"/>
    <w:rsid w:val="006D2B18"/>
    <w:rsid w:val="006D335F"/>
    <w:rsid w:val="006E0452"/>
    <w:rsid w:val="006E7E3D"/>
    <w:rsid w:val="006F0DBC"/>
    <w:rsid w:val="006F23B8"/>
    <w:rsid w:val="006F66CB"/>
    <w:rsid w:val="00705532"/>
    <w:rsid w:val="007060EF"/>
    <w:rsid w:val="00714E4E"/>
    <w:rsid w:val="00733A36"/>
    <w:rsid w:val="00735DDF"/>
    <w:rsid w:val="00740ED9"/>
    <w:rsid w:val="00742852"/>
    <w:rsid w:val="007449D7"/>
    <w:rsid w:val="00746937"/>
    <w:rsid w:val="00747180"/>
    <w:rsid w:val="00777570"/>
    <w:rsid w:val="00780701"/>
    <w:rsid w:val="007836D0"/>
    <w:rsid w:val="007845B6"/>
    <w:rsid w:val="0079141A"/>
    <w:rsid w:val="007A0846"/>
    <w:rsid w:val="007A5B75"/>
    <w:rsid w:val="007C0BEE"/>
    <w:rsid w:val="007C44A4"/>
    <w:rsid w:val="007D380F"/>
    <w:rsid w:val="007D64CB"/>
    <w:rsid w:val="007E0140"/>
    <w:rsid w:val="007F51F2"/>
    <w:rsid w:val="007F5E80"/>
    <w:rsid w:val="007F7304"/>
    <w:rsid w:val="008278CD"/>
    <w:rsid w:val="008316B4"/>
    <w:rsid w:val="008542E6"/>
    <w:rsid w:val="008644CE"/>
    <w:rsid w:val="00871684"/>
    <w:rsid w:val="00872E06"/>
    <w:rsid w:val="008936E8"/>
    <w:rsid w:val="008A0B14"/>
    <w:rsid w:val="008B0681"/>
    <w:rsid w:val="008B791E"/>
    <w:rsid w:val="008C42B9"/>
    <w:rsid w:val="008C63CC"/>
    <w:rsid w:val="008C7E83"/>
    <w:rsid w:val="008D078F"/>
    <w:rsid w:val="008F166E"/>
    <w:rsid w:val="00902C64"/>
    <w:rsid w:val="0090627D"/>
    <w:rsid w:val="009136B4"/>
    <w:rsid w:val="0093798F"/>
    <w:rsid w:val="00944ED6"/>
    <w:rsid w:val="00947CC4"/>
    <w:rsid w:val="009605A1"/>
    <w:rsid w:val="00962EA4"/>
    <w:rsid w:val="009663AA"/>
    <w:rsid w:val="009708C1"/>
    <w:rsid w:val="00984576"/>
    <w:rsid w:val="009A4268"/>
    <w:rsid w:val="009A5A55"/>
    <w:rsid w:val="009B66E1"/>
    <w:rsid w:val="009C1446"/>
    <w:rsid w:val="009D4E38"/>
    <w:rsid w:val="009D54A7"/>
    <w:rsid w:val="009F7508"/>
    <w:rsid w:val="00A054A8"/>
    <w:rsid w:val="00A1223B"/>
    <w:rsid w:val="00A23868"/>
    <w:rsid w:val="00A24D3A"/>
    <w:rsid w:val="00A42B3C"/>
    <w:rsid w:val="00A57AC3"/>
    <w:rsid w:val="00A8254E"/>
    <w:rsid w:val="00A86066"/>
    <w:rsid w:val="00A95B38"/>
    <w:rsid w:val="00AA4326"/>
    <w:rsid w:val="00AB7476"/>
    <w:rsid w:val="00AC0726"/>
    <w:rsid w:val="00AC75A7"/>
    <w:rsid w:val="00B118B3"/>
    <w:rsid w:val="00B158BE"/>
    <w:rsid w:val="00B171B3"/>
    <w:rsid w:val="00B21DF0"/>
    <w:rsid w:val="00B4332D"/>
    <w:rsid w:val="00B63F41"/>
    <w:rsid w:val="00B70F2F"/>
    <w:rsid w:val="00B7209E"/>
    <w:rsid w:val="00B822B1"/>
    <w:rsid w:val="00B836F5"/>
    <w:rsid w:val="00B8418F"/>
    <w:rsid w:val="00BA1D87"/>
    <w:rsid w:val="00BA2EAE"/>
    <w:rsid w:val="00BA4DD8"/>
    <w:rsid w:val="00BB7A06"/>
    <w:rsid w:val="00BD6ABE"/>
    <w:rsid w:val="00BE19BA"/>
    <w:rsid w:val="00BE1CA4"/>
    <w:rsid w:val="00BE542F"/>
    <w:rsid w:val="00BE5578"/>
    <w:rsid w:val="00BE5CE5"/>
    <w:rsid w:val="00C0300E"/>
    <w:rsid w:val="00C2391D"/>
    <w:rsid w:val="00C3122D"/>
    <w:rsid w:val="00C42220"/>
    <w:rsid w:val="00C44678"/>
    <w:rsid w:val="00C65737"/>
    <w:rsid w:val="00C735FB"/>
    <w:rsid w:val="00C77603"/>
    <w:rsid w:val="00C807B2"/>
    <w:rsid w:val="00CA0D21"/>
    <w:rsid w:val="00CA6D95"/>
    <w:rsid w:val="00CA7202"/>
    <w:rsid w:val="00CB7265"/>
    <w:rsid w:val="00CC45AA"/>
    <w:rsid w:val="00CD621C"/>
    <w:rsid w:val="00CF204B"/>
    <w:rsid w:val="00CF2E66"/>
    <w:rsid w:val="00D16D1A"/>
    <w:rsid w:val="00D20D09"/>
    <w:rsid w:val="00D64E1E"/>
    <w:rsid w:val="00D67D4F"/>
    <w:rsid w:val="00D74109"/>
    <w:rsid w:val="00DB4BB6"/>
    <w:rsid w:val="00DB54F0"/>
    <w:rsid w:val="00DC5E5C"/>
    <w:rsid w:val="00DD0834"/>
    <w:rsid w:val="00DD69CF"/>
    <w:rsid w:val="00DE44BF"/>
    <w:rsid w:val="00E11850"/>
    <w:rsid w:val="00E14196"/>
    <w:rsid w:val="00E32072"/>
    <w:rsid w:val="00E41127"/>
    <w:rsid w:val="00E46816"/>
    <w:rsid w:val="00E57282"/>
    <w:rsid w:val="00E803BB"/>
    <w:rsid w:val="00E93D3A"/>
    <w:rsid w:val="00E96351"/>
    <w:rsid w:val="00EA24FA"/>
    <w:rsid w:val="00ED75C4"/>
    <w:rsid w:val="00ED7F88"/>
    <w:rsid w:val="00EE085F"/>
    <w:rsid w:val="00EE36CB"/>
    <w:rsid w:val="00F032E4"/>
    <w:rsid w:val="00F14967"/>
    <w:rsid w:val="00F15184"/>
    <w:rsid w:val="00F16505"/>
    <w:rsid w:val="00F17B52"/>
    <w:rsid w:val="00F23EA3"/>
    <w:rsid w:val="00F2489A"/>
    <w:rsid w:val="00F31DC5"/>
    <w:rsid w:val="00F42672"/>
    <w:rsid w:val="00F42F1E"/>
    <w:rsid w:val="00F60106"/>
    <w:rsid w:val="00F77330"/>
    <w:rsid w:val="00F9026A"/>
    <w:rsid w:val="00F96CFC"/>
    <w:rsid w:val="00FA712F"/>
    <w:rsid w:val="00FB01EE"/>
    <w:rsid w:val="00FB5450"/>
    <w:rsid w:val="00FC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51FBF"/>
  <w15:chartTrackingRefBased/>
  <w15:docId w15:val="{28F9533D-B335-4774-AB70-A54D9B17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020"/>
    <w:rPr>
      <w:lang w:val="en-US"/>
    </w:rPr>
  </w:style>
  <w:style w:type="paragraph" w:styleId="Ttulo2">
    <w:name w:val="heading 2"/>
    <w:basedOn w:val="Normal"/>
    <w:next w:val="Normal"/>
    <w:qFormat/>
    <w:rsid w:val="00483020"/>
    <w:pPr>
      <w:keepNext/>
      <w:jc w:val="right"/>
      <w:outlineLvl w:val="1"/>
    </w:pPr>
    <w:rPr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57282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E57282"/>
    <w:pPr>
      <w:tabs>
        <w:tab w:val="center" w:pos="4320"/>
        <w:tab w:val="right" w:pos="8640"/>
      </w:tabs>
    </w:pPr>
  </w:style>
  <w:style w:type="paragraph" w:styleId="Prrafodelista">
    <w:name w:val="List Paragraph"/>
    <w:basedOn w:val="Normal"/>
    <w:uiPriority w:val="34"/>
    <w:qFormat/>
    <w:rsid w:val="00CD62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\Desktop\231101%20Hoja%20Membretada%20-%20Netjer%20Networ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231101 Hoja Membretada - Netjer Networks.dotx</Template>
  <TotalTime>16</TotalTime>
  <Pages>3</Pages>
  <Words>30</Words>
  <Characters>170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México D</vt:lpstr>
      <vt:lpstr>México D</vt:lpstr>
    </vt:vector>
  </TitlesOfParts>
  <Company>Netjer Networks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México D</dc:title>
  <dc:subject/>
  <dc:creator>Jonathan</dc:creator>
  <cp:keywords/>
  <cp:lastModifiedBy>Jonathan Ortiz</cp:lastModifiedBy>
  <cp:revision>8</cp:revision>
  <cp:lastPrinted>2024-09-02T17:46:00Z</cp:lastPrinted>
  <dcterms:created xsi:type="dcterms:W3CDTF">2024-09-02T17:43:00Z</dcterms:created>
  <dcterms:modified xsi:type="dcterms:W3CDTF">2024-09-13T20:36:00Z</dcterms:modified>
</cp:coreProperties>
</file>